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E29" w:rsidRDefault="00B13C03" w:rsidP="00623E29">
      <w:pPr>
        <w:pStyle w:val="Heading1"/>
        <w:jc w:val="center"/>
        <w:rPr>
          <w:lang w:val="bg-BG"/>
        </w:rPr>
      </w:pPr>
      <w:r>
        <w:t>Car Renting System</w:t>
      </w:r>
      <w:r w:rsidR="003B45A6">
        <w:t xml:space="preserve"> Exercises</w:t>
      </w:r>
    </w:p>
    <w:p w:rsidR="00FC244D" w:rsidRPr="00FC244D" w:rsidRDefault="00FC244D" w:rsidP="00FC244D">
      <w:pPr>
        <w:rPr>
          <w:lang w:val="bg-BG"/>
        </w:rPr>
      </w:pPr>
      <w:r>
        <w:rPr>
          <w:sz w:val="24"/>
          <w:szCs w:val="24"/>
        </w:rPr>
        <w:t xml:space="preserve">Problems for exercises and homework for the </w:t>
      </w:r>
      <w:hyperlink r:id="rId8" w:history="1">
        <w:r>
          <w:rPr>
            <w:rStyle w:val="Hyperlink"/>
            <w:sz w:val="24"/>
            <w:szCs w:val="24"/>
          </w:rPr>
          <w:t>"Node.js &amp; Express.js Fundamentals" course @ SoftUni</w:t>
        </w:r>
      </w:hyperlink>
      <w:r w:rsidR="00732FE3">
        <w:rPr>
          <w:rStyle w:val="Hyperlink"/>
          <w:sz w:val="24"/>
          <w:szCs w:val="24"/>
        </w:rPr>
        <w:t>"</w:t>
      </w:r>
    </w:p>
    <w:p w:rsidR="004B6EBD" w:rsidRDefault="00384197" w:rsidP="004B6EBD">
      <w:pPr>
        <w:pStyle w:val="Heading2"/>
      </w:pPr>
      <w:r>
        <w:t>Create a car renting system</w:t>
      </w:r>
    </w:p>
    <w:p w:rsidR="00723273" w:rsidRDefault="00384197" w:rsidP="00354FE0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Prepare your project architecture for a </w:t>
      </w:r>
      <w:r w:rsidRPr="001544D7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car renting system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and implement </w:t>
      </w:r>
      <w:r w:rsidRPr="001544D7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user authentication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allowing administrator role.</w:t>
      </w:r>
    </w:p>
    <w:p w:rsidR="00081D01" w:rsidRDefault="000B190B" w:rsidP="00081D01">
      <w:pPr>
        <w:shd w:val="clear" w:color="auto" w:fill="FFFFFF"/>
        <w:spacing w:before="60" w:after="100" w:afterAutospacing="1" w:line="240" w:lineRule="auto"/>
        <w:jc w:val="center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noProof/>
          <w:lang w:val="bg-BG" w:eastAsia="bg-BG"/>
        </w:rPr>
        <w:drawing>
          <wp:inline distT="0" distB="0" distL="0" distR="0" wp14:anchorId="6E31ED66" wp14:editId="3C989BEA">
            <wp:extent cx="6155132" cy="2880850"/>
            <wp:effectExtent l="19050" t="19050" r="1714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936" cy="28943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EB6" w:rsidRDefault="001544D7" w:rsidP="00F67EB6">
      <w:pPr>
        <w:pStyle w:val="Heading2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Initial Setup</w:t>
      </w:r>
    </w:p>
    <w:p w:rsidR="00F67EB6" w:rsidRDefault="00F67EB6" w:rsidP="00F67EB6">
      <w:r>
        <w:t xml:space="preserve">You will be provided with a </w:t>
      </w:r>
      <w:r w:rsidRPr="001544D7">
        <w:rPr>
          <w:b/>
        </w:rPr>
        <w:t>skeleton</w:t>
      </w:r>
      <w:r>
        <w:t>, which contains all the views</w:t>
      </w:r>
      <w:r w:rsidR="00400D74">
        <w:t xml:space="preserve"> (handlebars templates)</w:t>
      </w:r>
      <w:r>
        <w:t xml:space="preserve"> and some configurations. However, there are some things that you need to implement in the configurations</w:t>
      </w:r>
    </w:p>
    <w:p w:rsidR="006B6E4F" w:rsidRDefault="006B6E4F" w:rsidP="000B4B51">
      <w:pPr>
        <w:pStyle w:val="Heading3"/>
      </w:pPr>
      <w:r>
        <w:t>User.js</w:t>
      </w:r>
    </w:p>
    <w:p w:rsidR="00EE2BB1" w:rsidRPr="00EE2BB1" w:rsidRDefault="00EE2BB1" w:rsidP="00EE2BB1">
      <w:r>
        <w:t>At project initialization you should seed a user into the database. Use the code down below:</w:t>
      </w:r>
    </w:p>
    <w:p w:rsidR="00856E1B" w:rsidRDefault="006B6E4F" w:rsidP="00F67EB6">
      <w:r>
        <w:rPr>
          <w:noProof/>
          <w:lang w:val="bg-BG" w:eastAsia="bg-BG"/>
        </w:rPr>
        <w:drawing>
          <wp:inline distT="0" distB="0" distL="0" distR="0" wp14:anchorId="197B6D99" wp14:editId="25F8AC91">
            <wp:extent cx="4293713" cy="2650293"/>
            <wp:effectExtent l="19050" t="19050" r="12065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0889" cy="2660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6E1B" w:rsidRDefault="00856E1B" w:rsidP="00F67EB6">
      <w:r>
        <w:lastRenderedPageBreak/>
        <w:t>Database.js</w:t>
      </w:r>
    </w:p>
    <w:p w:rsidR="00856E1B" w:rsidRDefault="00856E1B" w:rsidP="00F67EB6">
      <w:r>
        <w:t xml:space="preserve">At </w:t>
      </w:r>
      <w:r w:rsidRPr="00A8408E">
        <w:rPr>
          <w:b/>
        </w:rPr>
        <w:t>config/database.js</w:t>
      </w:r>
      <w:r>
        <w:t xml:space="preserve"> invoke the seed admin user function the moment our database connection is </w:t>
      </w:r>
      <w:r w:rsidR="00A8408E" w:rsidRPr="00A8408E">
        <w:rPr>
          <w:b/>
        </w:rPr>
        <w:t>opened</w:t>
      </w:r>
    </w:p>
    <w:p w:rsidR="00856E1B" w:rsidRDefault="00A8408E" w:rsidP="00F67EB6">
      <w:r>
        <w:rPr>
          <w:noProof/>
          <w:lang w:val="bg-BG" w:eastAsia="bg-BG"/>
        </w:rPr>
        <w:drawing>
          <wp:inline distT="0" distB="0" distL="0" distR="0" wp14:anchorId="11350300" wp14:editId="0C3CF6E7">
            <wp:extent cx="3750303" cy="2555886"/>
            <wp:effectExtent l="19050" t="19050" r="2222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8927" cy="25617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EB6" w:rsidRDefault="00F67EB6" w:rsidP="00F67EB6">
      <w:pPr>
        <w:pStyle w:val="Heading3"/>
      </w:pPr>
      <w:r>
        <w:t>Routes.js</w:t>
      </w:r>
    </w:p>
    <w:p w:rsidR="000B4B51" w:rsidRDefault="000B4B51" w:rsidP="000B4B51">
      <w:r>
        <w:t xml:space="preserve">Here you place all the routes that uses a given action from the right controller (home, user, cars). You should also apply </w:t>
      </w:r>
      <w:r w:rsidRPr="001544D7">
        <w:rPr>
          <w:b/>
        </w:rPr>
        <w:t>middleware</w:t>
      </w:r>
      <w:r>
        <w:t xml:space="preserve"> to block routes that need authentication.</w:t>
      </w:r>
    </w:p>
    <w:p w:rsidR="00F67EB6" w:rsidRDefault="00EE2BB1" w:rsidP="00F67EB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133544F" wp14:editId="6FC5CC47">
            <wp:extent cx="5164577" cy="963299"/>
            <wp:effectExtent l="19050" t="19050" r="17145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684" cy="9666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457" w:rsidRDefault="001544D7" w:rsidP="00D80457">
      <w:pPr>
        <w:pStyle w:val="Heading3"/>
      </w:pPr>
      <w:r>
        <w:t>User-c</w:t>
      </w:r>
      <w:r w:rsidR="00D80457">
        <w:t>ontroller</w:t>
      </w:r>
      <w:r>
        <w:t>.js</w:t>
      </w:r>
    </w:p>
    <w:p w:rsidR="001544D7" w:rsidRDefault="001544D7" w:rsidP="001544D7">
      <w:pPr>
        <w:pStyle w:val="Heading4"/>
      </w:pPr>
      <w:r>
        <w:t>Register GET</w:t>
      </w:r>
    </w:p>
    <w:p w:rsidR="001544D7" w:rsidRDefault="001544D7" w:rsidP="001544D7">
      <w:r>
        <w:t>To load the register page just render the needed template:</w:t>
      </w:r>
    </w:p>
    <w:p w:rsidR="001544D7" w:rsidRDefault="001544D7" w:rsidP="001544D7">
      <w:r>
        <w:rPr>
          <w:noProof/>
          <w:lang w:val="bg-BG" w:eastAsia="bg-BG"/>
        </w:rPr>
        <w:drawing>
          <wp:inline distT="0" distB="0" distL="0" distR="0" wp14:anchorId="31043505" wp14:editId="5E34E233">
            <wp:extent cx="2973022" cy="650120"/>
            <wp:effectExtent l="19050" t="19050" r="18415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1196" cy="6606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22EC" w:rsidRDefault="004222EC" w:rsidP="004222EC">
      <w:pPr>
        <w:pStyle w:val="Heading4"/>
      </w:pPr>
      <w:r>
        <w:t>Register POST</w:t>
      </w:r>
    </w:p>
    <w:p w:rsidR="004222EC" w:rsidRPr="004222EC" w:rsidRDefault="004222EC" w:rsidP="004222EC">
      <w:r>
        <w:t xml:space="preserve">We first have to validate the password and repeat password fields. If they are </w:t>
      </w:r>
      <w:r w:rsidRPr="004222EC">
        <w:rPr>
          <w:b/>
        </w:rPr>
        <w:t>empty strings</w:t>
      </w:r>
      <w:r>
        <w:t xml:space="preserve"> attach an </w:t>
      </w:r>
      <w:r w:rsidRPr="004222EC">
        <w:rPr>
          <w:b/>
        </w:rPr>
        <w:t>error</w:t>
      </w:r>
      <w:r>
        <w:t xml:space="preserve"> property and send it back as context to handlebars. After that we generate </w:t>
      </w:r>
      <w:r w:rsidRPr="004222EC">
        <w:rPr>
          <w:b/>
        </w:rPr>
        <w:t>salt</w:t>
      </w:r>
      <w:r>
        <w:t xml:space="preserve"> and use it to create a </w:t>
      </w:r>
      <w:r w:rsidRPr="004222EC">
        <w:rPr>
          <w:b/>
        </w:rPr>
        <w:t xml:space="preserve">hashed password </w:t>
      </w:r>
      <w:r>
        <w:t xml:space="preserve">for better security. Use the </w:t>
      </w:r>
      <w:r w:rsidRPr="004222EC">
        <w:rPr>
          <w:b/>
        </w:rPr>
        <w:t>encryption</w:t>
      </w:r>
      <w:r>
        <w:t xml:space="preserve"> module</w:t>
      </w:r>
      <w:r w:rsidR="00DC1AE1">
        <w:rPr>
          <w:lang w:val="bg-BG"/>
        </w:rPr>
        <w:t xml:space="preserve"> </w:t>
      </w:r>
      <w:r w:rsidR="00DC1AE1">
        <w:t xml:space="preserve">from </w:t>
      </w:r>
      <w:r w:rsidR="00DC1AE1" w:rsidRPr="00DC1AE1">
        <w:rPr>
          <w:b/>
        </w:rPr>
        <w:t>util/encryption.js</w:t>
      </w:r>
      <w:r>
        <w:t>.</w:t>
      </w:r>
    </w:p>
    <w:p w:rsidR="004222EC" w:rsidRDefault="004222EC" w:rsidP="004222EC">
      <w:r>
        <w:rPr>
          <w:noProof/>
          <w:lang w:val="bg-BG" w:eastAsia="bg-BG"/>
        </w:rPr>
        <w:lastRenderedPageBreak/>
        <w:drawing>
          <wp:inline distT="0" distB="0" distL="0" distR="0" wp14:anchorId="3076AC68" wp14:editId="0CC2D9CD">
            <wp:extent cx="3977571" cy="2591615"/>
            <wp:effectExtent l="19050" t="19050" r="2349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770" cy="26028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22EC" w:rsidRDefault="00BD5A28" w:rsidP="004222EC">
      <w:r>
        <w:t xml:space="preserve">After that we use the mongoose Model to create </w:t>
      </w:r>
      <w:r w:rsidR="00856E1B">
        <w:t>a</w:t>
      </w:r>
      <w:r>
        <w:t xml:space="preserve"> user and add a </w:t>
      </w:r>
      <w:r w:rsidRPr="00BD5A28">
        <w:rPr>
          <w:b/>
        </w:rPr>
        <w:t>default</w:t>
      </w:r>
      <w:r>
        <w:t xml:space="preserve"> role. We use the </w:t>
      </w:r>
      <w:r w:rsidRPr="00BD5A28">
        <w:rPr>
          <w:b/>
        </w:rPr>
        <w:t>passport</w:t>
      </w:r>
      <w:r>
        <w:t xml:space="preserve"> function </w:t>
      </w:r>
      <w:r w:rsidR="00856E1B">
        <w:t>"</w:t>
      </w:r>
      <w:r w:rsidRPr="00BD5A28">
        <w:rPr>
          <w:b/>
        </w:rPr>
        <w:t>logIn</w:t>
      </w:r>
      <w:r w:rsidR="00856E1B">
        <w:rPr>
          <w:b/>
        </w:rPr>
        <w:t>"</w:t>
      </w:r>
      <w:r>
        <w:t xml:space="preserve"> to automatically login the user after successful registration.</w:t>
      </w:r>
    </w:p>
    <w:p w:rsidR="004222EC" w:rsidRDefault="004222EC" w:rsidP="004222EC">
      <w:r>
        <w:rPr>
          <w:noProof/>
          <w:lang w:val="bg-BG" w:eastAsia="bg-BG"/>
        </w:rPr>
        <w:drawing>
          <wp:inline distT="0" distB="0" distL="0" distR="0" wp14:anchorId="784CA622" wp14:editId="327DBA5A">
            <wp:extent cx="3585053" cy="3579362"/>
            <wp:effectExtent l="19050" t="19050" r="15875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263" cy="35915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5A28" w:rsidRDefault="00BD5A28" w:rsidP="00BD5A28">
      <w:pPr>
        <w:pStyle w:val="Heading4"/>
      </w:pPr>
      <w:r>
        <w:t>Login GET</w:t>
      </w:r>
    </w:p>
    <w:p w:rsidR="00BD5A28" w:rsidRDefault="00BD5A28" w:rsidP="00BD5A28">
      <w:r>
        <w:t>We render the login page the same way as register</w:t>
      </w:r>
    </w:p>
    <w:p w:rsidR="00BD5A28" w:rsidRDefault="00BD5A28" w:rsidP="00BD5A28">
      <w:pPr>
        <w:pStyle w:val="Heading4"/>
      </w:pPr>
      <w:r>
        <w:t>Login POST</w:t>
      </w:r>
    </w:p>
    <w:p w:rsidR="00BD5A28" w:rsidRPr="00BD5A28" w:rsidRDefault="00BD5A28" w:rsidP="00BD5A28">
      <w:r>
        <w:t xml:space="preserve">We </w:t>
      </w:r>
      <w:r w:rsidRPr="00856E1B">
        <w:rPr>
          <w:b/>
        </w:rPr>
        <w:t>find</w:t>
      </w:r>
      <w:r>
        <w:t xml:space="preserve"> the correct user by username. Validate if the </w:t>
      </w:r>
      <w:r w:rsidR="00F423D1" w:rsidRPr="00856E1B">
        <w:rPr>
          <w:b/>
        </w:rPr>
        <w:t>username</w:t>
      </w:r>
      <w:r w:rsidR="00F423D1">
        <w:t xml:space="preserve"> and </w:t>
      </w:r>
      <w:r w:rsidR="00F423D1" w:rsidRPr="00856E1B">
        <w:rPr>
          <w:b/>
        </w:rPr>
        <w:t>password</w:t>
      </w:r>
      <w:r w:rsidR="00F423D1">
        <w:t xml:space="preserve"> are </w:t>
      </w:r>
      <w:r w:rsidR="00F423D1" w:rsidRPr="00856E1B">
        <w:rPr>
          <w:b/>
        </w:rPr>
        <w:t>both correct</w:t>
      </w:r>
      <w:r w:rsidR="00F423D1">
        <w:t xml:space="preserve"> and finally authorize.</w:t>
      </w:r>
    </w:p>
    <w:p w:rsidR="00BD5A28" w:rsidRDefault="00BD5A28" w:rsidP="00BD5A28">
      <w:r>
        <w:rPr>
          <w:noProof/>
          <w:lang w:val="bg-BG" w:eastAsia="bg-BG"/>
        </w:rPr>
        <w:lastRenderedPageBreak/>
        <w:drawing>
          <wp:inline distT="0" distB="0" distL="0" distR="0" wp14:anchorId="08D22662" wp14:editId="6BBB5491">
            <wp:extent cx="3932169" cy="3525575"/>
            <wp:effectExtent l="19050" t="19050" r="1143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9041" cy="35407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23D1" w:rsidRDefault="00F423D1" w:rsidP="00F423D1">
      <w:pPr>
        <w:pStyle w:val="Heading4"/>
      </w:pPr>
      <w:r>
        <w:t>Logout</w:t>
      </w:r>
    </w:p>
    <w:p w:rsidR="00F423D1" w:rsidRPr="00F423D1" w:rsidRDefault="00F423D1" w:rsidP="00F423D1">
      <w:r>
        <w:rPr>
          <w:noProof/>
          <w:lang w:val="bg-BG" w:eastAsia="bg-BG"/>
        </w:rPr>
        <w:drawing>
          <wp:inline distT="0" distB="0" distL="0" distR="0" wp14:anchorId="0A2CBCBC" wp14:editId="51768332">
            <wp:extent cx="2384733" cy="899731"/>
            <wp:effectExtent l="19050" t="19050" r="1587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74"/>
                    <a:stretch/>
                  </pic:blipFill>
                  <pic:spPr bwMode="auto">
                    <a:xfrm>
                      <a:off x="0" y="0"/>
                      <a:ext cx="2414427" cy="91093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EB6" w:rsidRDefault="00F67EB6" w:rsidP="00F67EB6">
      <w:pPr>
        <w:pStyle w:val="Heading2"/>
      </w:pPr>
      <w:r>
        <w:t>Car Model</w:t>
      </w:r>
    </w:p>
    <w:p w:rsidR="00F67EB6" w:rsidRDefault="00F67EB6" w:rsidP="00F67EB6">
      <w:r>
        <w:t xml:space="preserve">Create a Car model. It should have </w:t>
      </w:r>
      <w:r w:rsidRPr="006F04A8">
        <w:rPr>
          <w:b/>
        </w:rPr>
        <w:t>at least</w:t>
      </w:r>
      <w:r>
        <w:t xml:space="preserve"> the following properties:</w:t>
      </w:r>
    </w:p>
    <w:p w:rsidR="00F67EB6" w:rsidRDefault="00F67EB6" w:rsidP="00F67EB6">
      <w:pPr>
        <w:pStyle w:val="ListParagraph"/>
        <w:numPr>
          <w:ilvl w:val="0"/>
          <w:numId w:val="34"/>
        </w:numPr>
      </w:pPr>
      <w:r>
        <w:t>Model</w:t>
      </w:r>
      <w:r w:rsidR="00F1515B">
        <w:t xml:space="preserve"> – string, required</w:t>
      </w:r>
    </w:p>
    <w:p w:rsidR="00F67EB6" w:rsidRDefault="00F67EB6" w:rsidP="00F67EB6">
      <w:pPr>
        <w:pStyle w:val="ListParagraph"/>
        <w:numPr>
          <w:ilvl w:val="0"/>
          <w:numId w:val="34"/>
        </w:numPr>
      </w:pPr>
      <w:r>
        <w:t>Image</w:t>
      </w:r>
      <w:r w:rsidR="00F1515B">
        <w:t xml:space="preserve"> – string, required</w:t>
      </w:r>
    </w:p>
    <w:p w:rsidR="00F67EB6" w:rsidRDefault="00F1515B" w:rsidP="00F67EB6">
      <w:pPr>
        <w:pStyle w:val="ListParagraph"/>
        <w:numPr>
          <w:ilvl w:val="0"/>
          <w:numId w:val="34"/>
        </w:numPr>
      </w:pPr>
      <w:r>
        <w:t>Price per Day - number, required</w:t>
      </w:r>
    </w:p>
    <w:p w:rsidR="00F1515B" w:rsidRDefault="00F1515B" w:rsidP="00F67EB6">
      <w:pPr>
        <w:pStyle w:val="ListParagraph"/>
        <w:numPr>
          <w:ilvl w:val="0"/>
          <w:numId w:val="34"/>
        </w:numPr>
      </w:pPr>
      <w:r>
        <w:t>Is Rented – boolean, required</w:t>
      </w:r>
      <w:r w:rsidR="00816B3D">
        <w:t>, default: false</w:t>
      </w:r>
    </w:p>
    <w:p w:rsidR="006F04A8" w:rsidRDefault="006F04A8" w:rsidP="006F04A8">
      <w:r>
        <w:t>Create a Rent model. It should have the following properties:</w:t>
      </w:r>
    </w:p>
    <w:p w:rsidR="006F04A8" w:rsidRDefault="006F04A8" w:rsidP="006F04A8">
      <w:pPr>
        <w:pStyle w:val="ListParagraph"/>
        <w:numPr>
          <w:ilvl w:val="0"/>
          <w:numId w:val="35"/>
        </w:numPr>
      </w:pPr>
      <w:r>
        <w:t>Days – number, required</w:t>
      </w:r>
    </w:p>
    <w:p w:rsidR="006F04A8" w:rsidRDefault="006F04A8" w:rsidP="006F04A8">
      <w:pPr>
        <w:pStyle w:val="ListParagraph"/>
        <w:numPr>
          <w:ilvl w:val="0"/>
          <w:numId w:val="35"/>
        </w:numPr>
      </w:pPr>
      <w:r>
        <w:t>Car  – object ID, required, reference to Car model</w:t>
      </w:r>
    </w:p>
    <w:p w:rsidR="006F04A8" w:rsidRDefault="006F04A8" w:rsidP="006F04A8">
      <w:pPr>
        <w:pStyle w:val="ListParagraph"/>
        <w:numPr>
          <w:ilvl w:val="0"/>
          <w:numId w:val="35"/>
        </w:numPr>
      </w:pPr>
      <w:r>
        <w:t>Owner  – object ID, required, reference to User Model</w:t>
      </w:r>
    </w:p>
    <w:p w:rsidR="00F67EB6" w:rsidRDefault="005B3613" w:rsidP="00F67EB6">
      <w:pPr>
        <w:pStyle w:val="Heading2"/>
      </w:pPr>
      <w:r>
        <w:t>Functionality</w:t>
      </w:r>
    </w:p>
    <w:p w:rsidR="00354FE0" w:rsidRDefault="00354FE0" w:rsidP="00F67EB6">
      <w:pPr>
        <w:pStyle w:val="Heading3"/>
      </w:pPr>
      <w:r>
        <w:t xml:space="preserve">Add </w:t>
      </w:r>
      <w:r w:rsidR="008C20C0">
        <w:t>/car</w:t>
      </w:r>
      <w:r w:rsidR="00384197">
        <w:t>/add</w:t>
      </w:r>
      <w:r>
        <w:t xml:space="preserve"> </w:t>
      </w:r>
      <w:r w:rsidR="00384197">
        <w:t>route</w:t>
      </w:r>
    </w:p>
    <w:p w:rsidR="00354FE0" w:rsidRDefault="00384197" w:rsidP="00354FE0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This route should be available only for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administrators.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It should display a form with which a car can be added to the system. Choose what properties each car should have but make sure you save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at least an image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,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 xml:space="preserve">model 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and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price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per day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for every data entry.</w:t>
      </w:r>
      <w:r w:rsidR="00B357B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After successfully adding a car, redirect to </w:t>
      </w:r>
      <w:r w:rsidR="00B357B9" w:rsidRPr="00B357B9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'cars/all'</w:t>
      </w:r>
    </w:p>
    <w:p w:rsidR="00081D01" w:rsidRPr="00D24FC9" w:rsidRDefault="00F1515B" w:rsidP="00081D01">
      <w:pPr>
        <w:shd w:val="clear" w:color="auto" w:fill="FFFFFF"/>
        <w:spacing w:before="60" w:after="100" w:afterAutospacing="1" w:line="240" w:lineRule="auto"/>
        <w:jc w:val="center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DACCA13" wp14:editId="3C447891">
            <wp:extent cx="6395910" cy="3031545"/>
            <wp:effectExtent l="19050" t="19050" r="2413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1466" cy="30341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3049" w:rsidRDefault="00813049" w:rsidP="00F67EB6">
      <w:pPr>
        <w:pStyle w:val="Heading3"/>
      </w:pPr>
      <w:r>
        <w:t xml:space="preserve">Add </w:t>
      </w:r>
      <w:r w:rsidR="00384197">
        <w:t>/</w:t>
      </w:r>
      <w:r w:rsidR="008C20C0">
        <w:t>car</w:t>
      </w:r>
      <w:r w:rsidR="00384197">
        <w:t>/all route</w:t>
      </w:r>
    </w:p>
    <w:p w:rsidR="00813049" w:rsidRDefault="00384197" w:rsidP="00813049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This route should be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 xml:space="preserve">available for </w:t>
      </w:r>
      <w:r w:rsidR="00816B3D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all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. It should display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all available cars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for rent. Keep in mind that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currently rented cars should not be displayed here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. Add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 xml:space="preserve">searching </w:t>
      </w:r>
      <w:r w:rsidRPr="00856E1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by a </w:t>
      </w:r>
      <w:r w:rsidRPr="00856E1B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property</w:t>
      </w:r>
      <w:r w:rsidRPr="00856E1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of your choice</w:t>
      </w:r>
      <w:r w:rsidR="00856E1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</w:t>
      </w:r>
    </w:p>
    <w:p w:rsidR="00081D01" w:rsidRDefault="006F04A8" w:rsidP="00081D01">
      <w:pPr>
        <w:shd w:val="clear" w:color="auto" w:fill="FFFFFF"/>
        <w:spacing w:before="60" w:after="100" w:afterAutospacing="1" w:line="240" w:lineRule="auto"/>
        <w:jc w:val="center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noProof/>
          <w:lang w:val="bg-BG" w:eastAsia="bg-BG"/>
        </w:rPr>
        <w:drawing>
          <wp:inline distT="0" distB="0" distL="0" distR="0" wp14:anchorId="23A72D0E" wp14:editId="096EB9F6">
            <wp:extent cx="6258995" cy="2978046"/>
            <wp:effectExtent l="19050" t="19050" r="889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4137" cy="29804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4197" w:rsidRDefault="008C20C0" w:rsidP="00F67EB6">
      <w:pPr>
        <w:pStyle w:val="Heading3"/>
      </w:pPr>
      <w:r>
        <w:t>Add /car</w:t>
      </w:r>
      <w:r w:rsidR="00384197">
        <w:t>/rent/:id route</w:t>
      </w:r>
    </w:p>
    <w:p w:rsidR="00384197" w:rsidRDefault="00384197" w:rsidP="00813049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This route should be available for all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registered users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. Each user should be able to choose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number of days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for which to rent the car</w:t>
      </w:r>
      <w:r w:rsidR="00516D7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with the provided Id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</w:t>
      </w:r>
      <w:r w:rsidR="00516D7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</w:t>
      </w:r>
      <w:r w:rsidR="00516D7B"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Each rented car</w:t>
      </w:r>
      <w:r w:rsidR="00516D7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should </w:t>
      </w:r>
      <w:r w:rsidR="00516D7B" w:rsidRPr="00081D01">
        <w:rPr>
          <w:rFonts w:eastAsia="Times New Roman" w:cstheme="minorHAnsi"/>
          <w:b/>
          <w:color w:val="333333"/>
          <w:sz w:val="24"/>
          <w:szCs w:val="24"/>
          <w:u w:val="single"/>
          <w:shd w:val="clear" w:color="auto" w:fill="FFFFFF"/>
        </w:rPr>
        <w:t xml:space="preserve">not </w:t>
      </w:r>
      <w:r w:rsidR="00516D7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be shown on the </w:t>
      </w:r>
      <w:r w:rsidR="00516D7B"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/cars/all route</w:t>
      </w:r>
      <w:r w:rsidR="00516D7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</w:t>
      </w:r>
    </w:p>
    <w:p w:rsidR="00081D01" w:rsidRDefault="006F04A8" w:rsidP="00081D01">
      <w:pPr>
        <w:shd w:val="clear" w:color="auto" w:fill="FFFFFF"/>
        <w:spacing w:before="60" w:after="100" w:afterAutospacing="1" w:line="240" w:lineRule="auto"/>
        <w:jc w:val="center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A24FAD9" wp14:editId="7F0AD15A">
            <wp:extent cx="6361681" cy="3031781"/>
            <wp:effectExtent l="19050" t="19050" r="20320" b="165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0824" cy="30361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6D7B" w:rsidRDefault="008C20C0" w:rsidP="00F67EB6">
      <w:pPr>
        <w:pStyle w:val="Heading3"/>
      </w:pPr>
      <w:r>
        <w:t>Add /user/rents</w:t>
      </w:r>
      <w:r w:rsidR="00516D7B">
        <w:t xml:space="preserve"> route</w:t>
      </w:r>
    </w:p>
    <w:p w:rsidR="00516D7B" w:rsidRDefault="00516D7B" w:rsidP="00813049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This route should be available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only for registered users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. It should show for the currently logged in user all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his/her rent history in a table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</w:t>
      </w:r>
    </w:p>
    <w:p w:rsidR="00081D01" w:rsidRDefault="006F04A8" w:rsidP="00081D01">
      <w:pPr>
        <w:shd w:val="clear" w:color="auto" w:fill="FFFFFF"/>
        <w:spacing w:before="60" w:after="100" w:afterAutospacing="1" w:line="240" w:lineRule="auto"/>
        <w:jc w:val="center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noProof/>
          <w:lang w:val="bg-BG" w:eastAsia="bg-BG"/>
        </w:rPr>
        <w:drawing>
          <wp:inline distT="0" distB="0" distL="0" distR="0" wp14:anchorId="661FDA7F" wp14:editId="6C6A515C">
            <wp:extent cx="6229656" cy="2971847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9924" cy="29767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6D7B" w:rsidRDefault="00516D7B" w:rsidP="00F67EB6">
      <w:pPr>
        <w:pStyle w:val="Heading3"/>
      </w:pPr>
      <w:r>
        <w:t xml:space="preserve">Add </w:t>
      </w:r>
      <w:r w:rsidR="008C20C0">
        <w:t>/car</w:t>
      </w:r>
      <w:r>
        <w:t>/edit/:id route</w:t>
      </w:r>
    </w:p>
    <w:p w:rsidR="00516D7B" w:rsidRDefault="00516D7B" w:rsidP="00813049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This route should be available only </w:t>
      </w:r>
      <w:r w:rsidRPr="00081D01">
        <w:rPr>
          <w:rFonts w:eastAsia="Times New Roman" w:cstheme="minorHAnsi"/>
          <w:b/>
          <w:color w:val="333333"/>
          <w:sz w:val="24"/>
          <w:szCs w:val="24"/>
          <w:shd w:val="clear" w:color="auto" w:fill="FFFFFF"/>
        </w:rPr>
        <w:t>for administrators</w:t>
      </w:r>
      <w:r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 It should allow the user to edit the car with the provided Id.</w:t>
      </w:r>
    </w:p>
    <w:p w:rsidR="00081D01" w:rsidRPr="00516D7B" w:rsidRDefault="006F04A8" w:rsidP="00081D01">
      <w:pPr>
        <w:shd w:val="clear" w:color="auto" w:fill="FFFFFF"/>
        <w:spacing w:before="60" w:after="100" w:afterAutospacing="1" w:line="240" w:lineRule="auto"/>
        <w:jc w:val="center"/>
        <w:rPr>
          <w:rFonts w:eastAsia="Times New Roman" w:cstheme="minorHAnsi"/>
          <w:color w:val="333333"/>
          <w:sz w:val="24"/>
          <w:szCs w:val="24"/>
          <w:shd w:val="clear" w:color="auto" w:fill="FFFFFF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DF7D566" wp14:editId="0C46BB26">
            <wp:extent cx="6288334" cy="3004661"/>
            <wp:effectExtent l="19050" t="19050" r="1778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5998" cy="30131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0293" w:rsidRDefault="004F0272" w:rsidP="00C20293">
      <w:pPr>
        <w:pStyle w:val="Heading2"/>
      </w:pPr>
      <w:r>
        <w:t xml:space="preserve">* </w:t>
      </w:r>
      <w:r w:rsidR="00C20293">
        <w:t>Sky is the limit</w:t>
      </w:r>
    </w:p>
    <w:p w:rsidR="00354FE0" w:rsidRPr="00D77331" w:rsidRDefault="007E7C0C" w:rsidP="00354FE0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D24FC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Add functionality to the </w:t>
      </w:r>
      <w:r w:rsidR="00384197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system</w:t>
      </w:r>
      <w:r w:rsidRPr="00D24FC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as you see fit – you may</w:t>
      </w:r>
      <w:r w:rsidR="00384197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add statistics, image uploads</w:t>
      </w:r>
      <w:r w:rsidRPr="00D24FC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, nice design, etc. </w:t>
      </w:r>
      <w:r w:rsidRPr="00D24FC9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sym w:font="Wingdings" w:char="F04A"/>
      </w:r>
    </w:p>
    <w:sectPr w:rsidR="00354FE0" w:rsidRPr="00D77331" w:rsidSect="00240840">
      <w:headerReference w:type="default" r:id="rId23"/>
      <w:footerReference w:type="default" r:id="rId24"/>
      <w:pgSz w:w="11909" w:h="16834" w:code="9"/>
      <w:pgMar w:top="567" w:right="737" w:bottom="1077" w:left="737" w:header="567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23B5" w:rsidRDefault="004A23B5" w:rsidP="008068A2">
      <w:pPr>
        <w:spacing w:after="0" w:line="240" w:lineRule="auto"/>
      </w:pPr>
      <w:r>
        <w:separator/>
      </w:r>
    </w:p>
  </w:endnote>
  <w:endnote w:type="continuationSeparator" w:id="0">
    <w:p w:rsidR="004A23B5" w:rsidRDefault="004A23B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7331" w:rsidRPr="00AC77AD" w:rsidRDefault="00D77331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6CA20A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D77331" w:rsidRPr="008C2B83" w:rsidRDefault="00D77331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C1AE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C1AE1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D77331" w:rsidRPr="008C2B83" w:rsidRDefault="00D77331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C1AE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C1AE1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D77331" w:rsidRDefault="00D77331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D77331" w:rsidRDefault="00D77331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77331" w:rsidRDefault="00D77331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D77331" w:rsidRDefault="00D77331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24A29D" wp14:editId="3F7F5327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A5CB26" wp14:editId="7D6F2B52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DE3AC" wp14:editId="5774132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0EA412" wp14:editId="1BB8FA2B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61FCDE" wp14:editId="242EA1CC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01DE16" wp14:editId="5EB1B6B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BAE085" wp14:editId="364432F2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634594" wp14:editId="08712C8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C661A7" wp14:editId="6D9D345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2EE8E74" wp14:editId="54DBDAAC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77331" w:rsidRDefault="00D77331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D77331" w:rsidRDefault="00D77331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324A29D" wp14:editId="3F7F5327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A5CB26" wp14:editId="7D6F2B52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DE3AC" wp14:editId="5774132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0EA412" wp14:editId="1BB8FA2B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61FCDE" wp14:editId="242EA1CC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01DE16" wp14:editId="5EB1B6B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BAE085" wp14:editId="364432F2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1634594" wp14:editId="08712C8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C661A7" wp14:editId="6D9D345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2EE8E74" wp14:editId="54DBDAAC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455528" w:rsidRPr="00240840" w:rsidRDefault="00455528" w:rsidP="002408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23B5" w:rsidRDefault="004A23B5" w:rsidP="008068A2">
      <w:pPr>
        <w:spacing w:after="0" w:line="240" w:lineRule="auto"/>
      </w:pPr>
      <w:r>
        <w:separator/>
      </w:r>
    </w:p>
  </w:footnote>
  <w:footnote w:type="continuationSeparator" w:id="0">
    <w:p w:rsidR="004A23B5" w:rsidRDefault="004A23B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5528" w:rsidRDefault="0045552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B3806"/>
    <w:multiLevelType w:val="hybridMultilevel"/>
    <w:tmpl w:val="E90CE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D5EE6"/>
    <w:multiLevelType w:val="hybridMultilevel"/>
    <w:tmpl w:val="AE8EFF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B1650"/>
    <w:multiLevelType w:val="multilevel"/>
    <w:tmpl w:val="3FE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60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10" w15:restartNumberingAfterBreak="0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451587"/>
    <w:multiLevelType w:val="hybridMultilevel"/>
    <w:tmpl w:val="2078DFE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6" w15:restartNumberingAfterBreak="0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16"/>
  </w:num>
  <w:num w:numId="4">
    <w:abstractNumId w:val="30"/>
  </w:num>
  <w:num w:numId="5">
    <w:abstractNumId w:val="6"/>
  </w:num>
  <w:num w:numId="6">
    <w:abstractNumId w:val="34"/>
  </w:num>
  <w:num w:numId="7">
    <w:abstractNumId w:val="15"/>
  </w:num>
  <w:num w:numId="8">
    <w:abstractNumId w:val="11"/>
  </w:num>
  <w:num w:numId="9">
    <w:abstractNumId w:val="10"/>
  </w:num>
  <w:num w:numId="10">
    <w:abstractNumId w:val="1"/>
  </w:num>
  <w:num w:numId="11">
    <w:abstractNumId w:val="26"/>
  </w:num>
  <w:num w:numId="12">
    <w:abstractNumId w:val="33"/>
  </w:num>
  <w:num w:numId="13">
    <w:abstractNumId w:val="12"/>
  </w:num>
  <w:num w:numId="14">
    <w:abstractNumId w:val="24"/>
  </w:num>
  <w:num w:numId="15">
    <w:abstractNumId w:val="5"/>
  </w:num>
  <w:num w:numId="16">
    <w:abstractNumId w:val="3"/>
  </w:num>
  <w:num w:numId="17">
    <w:abstractNumId w:val="17"/>
  </w:num>
  <w:num w:numId="18">
    <w:abstractNumId w:val="7"/>
  </w:num>
  <w:num w:numId="19">
    <w:abstractNumId w:val="25"/>
  </w:num>
  <w:num w:numId="20">
    <w:abstractNumId w:val="27"/>
  </w:num>
  <w:num w:numId="21">
    <w:abstractNumId w:val="20"/>
  </w:num>
  <w:num w:numId="22">
    <w:abstractNumId w:val="4"/>
  </w:num>
  <w:num w:numId="23">
    <w:abstractNumId w:val="19"/>
  </w:num>
  <w:num w:numId="24">
    <w:abstractNumId w:val="0"/>
  </w:num>
  <w:num w:numId="25">
    <w:abstractNumId w:val="14"/>
  </w:num>
  <w:num w:numId="26">
    <w:abstractNumId w:val="29"/>
  </w:num>
  <w:num w:numId="27">
    <w:abstractNumId w:val="31"/>
  </w:num>
  <w:num w:numId="28">
    <w:abstractNumId w:val="21"/>
  </w:num>
  <w:num w:numId="29">
    <w:abstractNumId w:val="18"/>
  </w:num>
  <w:num w:numId="30">
    <w:abstractNumId w:val="22"/>
  </w:num>
  <w:num w:numId="31">
    <w:abstractNumId w:val="32"/>
  </w:num>
  <w:num w:numId="32">
    <w:abstractNumId w:val="28"/>
  </w:num>
  <w:num w:numId="33">
    <w:abstractNumId w:val="8"/>
  </w:num>
  <w:num w:numId="34">
    <w:abstractNumId w:val="2"/>
  </w:num>
  <w:num w:numId="35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1FE"/>
    <w:rsid w:val="00002C1C"/>
    <w:rsid w:val="00003252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48B3"/>
    <w:rsid w:val="0001504C"/>
    <w:rsid w:val="00016893"/>
    <w:rsid w:val="00016D88"/>
    <w:rsid w:val="0001783F"/>
    <w:rsid w:val="00017BAD"/>
    <w:rsid w:val="00017DE4"/>
    <w:rsid w:val="00020646"/>
    <w:rsid w:val="00021147"/>
    <w:rsid w:val="000232F3"/>
    <w:rsid w:val="0002492E"/>
    <w:rsid w:val="00025F04"/>
    <w:rsid w:val="000260AB"/>
    <w:rsid w:val="000304CF"/>
    <w:rsid w:val="00031394"/>
    <w:rsid w:val="00031C27"/>
    <w:rsid w:val="00034F29"/>
    <w:rsid w:val="0003664E"/>
    <w:rsid w:val="000366DA"/>
    <w:rsid w:val="00036A04"/>
    <w:rsid w:val="00037172"/>
    <w:rsid w:val="0004020F"/>
    <w:rsid w:val="00041FE8"/>
    <w:rsid w:val="00042B0D"/>
    <w:rsid w:val="000434C4"/>
    <w:rsid w:val="00045B7D"/>
    <w:rsid w:val="00046E9E"/>
    <w:rsid w:val="000511E9"/>
    <w:rsid w:val="00052409"/>
    <w:rsid w:val="00053186"/>
    <w:rsid w:val="0005589A"/>
    <w:rsid w:val="0005670E"/>
    <w:rsid w:val="00056FDA"/>
    <w:rsid w:val="00057EC1"/>
    <w:rsid w:val="0006101C"/>
    <w:rsid w:val="000646B6"/>
    <w:rsid w:val="00064D15"/>
    <w:rsid w:val="000650C2"/>
    <w:rsid w:val="00065BA2"/>
    <w:rsid w:val="00070BEB"/>
    <w:rsid w:val="00070F75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1D01"/>
    <w:rsid w:val="0008252C"/>
    <w:rsid w:val="0008350C"/>
    <w:rsid w:val="00083A62"/>
    <w:rsid w:val="00083BAB"/>
    <w:rsid w:val="00083D48"/>
    <w:rsid w:val="00083DBB"/>
    <w:rsid w:val="00086727"/>
    <w:rsid w:val="0009025E"/>
    <w:rsid w:val="00090B7E"/>
    <w:rsid w:val="00091BBD"/>
    <w:rsid w:val="00091F56"/>
    <w:rsid w:val="000927D0"/>
    <w:rsid w:val="000945B3"/>
    <w:rsid w:val="000A0711"/>
    <w:rsid w:val="000A4744"/>
    <w:rsid w:val="000A559E"/>
    <w:rsid w:val="000A6F66"/>
    <w:rsid w:val="000A74CC"/>
    <w:rsid w:val="000B056F"/>
    <w:rsid w:val="000B0F39"/>
    <w:rsid w:val="000B14A8"/>
    <w:rsid w:val="000B190B"/>
    <w:rsid w:val="000B4B51"/>
    <w:rsid w:val="000B56F0"/>
    <w:rsid w:val="000C466C"/>
    <w:rsid w:val="000C4B13"/>
    <w:rsid w:val="000C5B2B"/>
    <w:rsid w:val="000C6326"/>
    <w:rsid w:val="000C7EF7"/>
    <w:rsid w:val="000D1586"/>
    <w:rsid w:val="000D5114"/>
    <w:rsid w:val="000D5E27"/>
    <w:rsid w:val="000D695F"/>
    <w:rsid w:val="000E0BB2"/>
    <w:rsid w:val="000E1AD9"/>
    <w:rsid w:val="000E3A8C"/>
    <w:rsid w:val="000E68DC"/>
    <w:rsid w:val="000F06E2"/>
    <w:rsid w:val="000F1341"/>
    <w:rsid w:val="000F2D6C"/>
    <w:rsid w:val="000F4E35"/>
    <w:rsid w:val="000F548E"/>
    <w:rsid w:val="000F6E91"/>
    <w:rsid w:val="00100C87"/>
    <w:rsid w:val="00101609"/>
    <w:rsid w:val="00103906"/>
    <w:rsid w:val="00104007"/>
    <w:rsid w:val="00105F7D"/>
    <w:rsid w:val="001075D0"/>
    <w:rsid w:val="0010762B"/>
    <w:rsid w:val="001114E7"/>
    <w:rsid w:val="00113ADF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4290"/>
    <w:rsid w:val="00140F59"/>
    <w:rsid w:val="0014452E"/>
    <w:rsid w:val="00145DD5"/>
    <w:rsid w:val="0014610C"/>
    <w:rsid w:val="00146325"/>
    <w:rsid w:val="00150E33"/>
    <w:rsid w:val="001519AB"/>
    <w:rsid w:val="0015371C"/>
    <w:rsid w:val="00153FF7"/>
    <w:rsid w:val="001544D7"/>
    <w:rsid w:val="001547EF"/>
    <w:rsid w:val="00155CFA"/>
    <w:rsid w:val="001560B0"/>
    <w:rsid w:val="00157166"/>
    <w:rsid w:val="001619DF"/>
    <w:rsid w:val="001624A3"/>
    <w:rsid w:val="001639B3"/>
    <w:rsid w:val="00164CDC"/>
    <w:rsid w:val="00167C1D"/>
    <w:rsid w:val="00167CF1"/>
    <w:rsid w:val="00170CE1"/>
    <w:rsid w:val="00171021"/>
    <w:rsid w:val="00171AA0"/>
    <w:rsid w:val="00172602"/>
    <w:rsid w:val="001738AB"/>
    <w:rsid w:val="0017730D"/>
    <w:rsid w:val="0018115E"/>
    <w:rsid w:val="00182EE6"/>
    <w:rsid w:val="00183A2C"/>
    <w:rsid w:val="00184D34"/>
    <w:rsid w:val="00184F68"/>
    <w:rsid w:val="00187C28"/>
    <w:rsid w:val="00190A3C"/>
    <w:rsid w:val="001944AB"/>
    <w:rsid w:val="00195F3D"/>
    <w:rsid w:val="00196A16"/>
    <w:rsid w:val="001A18D8"/>
    <w:rsid w:val="001A2C26"/>
    <w:rsid w:val="001A3A11"/>
    <w:rsid w:val="001A72E4"/>
    <w:rsid w:val="001B04E8"/>
    <w:rsid w:val="001B2984"/>
    <w:rsid w:val="001B2C8C"/>
    <w:rsid w:val="001B3001"/>
    <w:rsid w:val="001B4D59"/>
    <w:rsid w:val="001B56C6"/>
    <w:rsid w:val="001B7334"/>
    <w:rsid w:val="001C1C20"/>
    <w:rsid w:val="001C3119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F007C"/>
    <w:rsid w:val="001F0F2C"/>
    <w:rsid w:val="001F239F"/>
    <w:rsid w:val="001F2AFC"/>
    <w:rsid w:val="001F33A6"/>
    <w:rsid w:val="001F515D"/>
    <w:rsid w:val="001F5703"/>
    <w:rsid w:val="001F7F36"/>
    <w:rsid w:val="0020208D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F74"/>
    <w:rsid w:val="00234B26"/>
    <w:rsid w:val="00234CDA"/>
    <w:rsid w:val="002351F7"/>
    <w:rsid w:val="0023760C"/>
    <w:rsid w:val="00240550"/>
    <w:rsid w:val="00240616"/>
    <w:rsid w:val="002406E9"/>
    <w:rsid w:val="00240840"/>
    <w:rsid w:val="002415AC"/>
    <w:rsid w:val="00241F94"/>
    <w:rsid w:val="00246AFB"/>
    <w:rsid w:val="00246C88"/>
    <w:rsid w:val="0025096C"/>
    <w:rsid w:val="002520AA"/>
    <w:rsid w:val="00255940"/>
    <w:rsid w:val="00255F51"/>
    <w:rsid w:val="00256BCD"/>
    <w:rsid w:val="002570E0"/>
    <w:rsid w:val="0025754A"/>
    <w:rsid w:val="00260D3C"/>
    <w:rsid w:val="00261297"/>
    <w:rsid w:val="00261F4C"/>
    <w:rsid w:val="00262E05"/>
    <w:rsid w:val="00263D21"/>
    <w:rsid w:val="00264287"/>
    <w:rsid w:val="0026589D"/>
    <w:rsid w:val="002664E1"/>
    <w:rsid w:val="0026774A"/>
    <w:rsid w:val="002707AE"/>
    <w:rsid w:val="00272EE3"/>
    <w:rsid w:val="0027573E"/>
    <w:rsid w:val="00277A72"/>
    <w:rsid w:val="0028263B"/>
    <w:rsid w:val="0028305A"/>
    <w:rsid w:val="0028418F"/>
    <w:rsid w:val="00285784"/>
    <w:rsid w:val="0028692C"/>
    <w:rsid w:val="00295266"/>
    <w:rsid w:val="00295786"/>
    <w:rsid w:val="00295CA1"/>
    <w:rsid w:val="00296D1B"/>
    <w:rsid w:val="00297CC3"/>
    <w:rsid w:val="002A12C3"/>
    <w:rsid w:val="002A21DA"/>
    <w:rsid w:val="002A2D2D"/>
    <w:rsid w:val="002A3E0E"/>
    <w:rsid w:val="002B079F"/>
    <w:rsid w:val="002B46CC"/>
    <w:rsid w:val="002B489A"/>
    <w:rsid w:val="002B568E"/>
    <w:rsid w:val="002B631E"/>
    <w:rsid w:val="002C18BB"/>
    <w:rsid w:val="002D4694"/>
    <w:rsid w:val="002D4BE9"/>
    <w:rsid w:val="002D5341"/>
    <w:rsid w:val="002D5634"/>
    <w:rsid w:val="002D57A7"/>
    <w:rsid w:val="002D5A7E"/>
    <w:rsid w:val="002D65EC"/>
    <w:rsid w:val="002E2F5C"/>
    <w:rsid w:val="002E371F"/>
    <w:rsid w:val="002E4F5D"/>
    <w:rsid w:val="002E7E8B"/>
    <w:rsid w:val="002E7F29"/>
    <w:rsid w:val="002F21DB"/>
    <w:rsid w:val="002F2B48"/>
    <w:rsid w:val="002F2C7D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3EB5"/>
    <w:rsid w:val="0031687A"/>
    <w:rsid w:val="00316D3B"/>
    <w:rsid w:val="00317120"/>
    <w:rsid w:val="003226CA"/>
    <w:rsid w:val="00322D8A"/>
    <w:rsid w:val="00325936"/>
    <w:rsid w:val="003262B8"/>
    <w:rsid w:val="00326979"/>
    <w:rsid w:val="00327111"/>
    <w:rsid w:val="003304F1"/>
    <w:rsid w:val="00330936"/>
    <w:rsid w:val="00330C2F"/>
    <w:rsid w:val="0033212E"/>
    <w:rsid w:val="003346BD"/>
    <w:rsid w:val="0033490F"/>
    <w:rsid w:val="00335D07"/>
    <w:rsid w:val="0033720D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A1A"/>
    <w:rsid w:val="00353B25"/>
    <w:rsid w:val="00354FE0"/>
    <w:rsid w:val="0035697F"/>
    <w:rsid w:val="00356F4F"/>
    <w:rsid w:val="00357589"/>
    <w:rsid w:val="003604B9"/>
    <w:rsid w:val="00360742"/>
    <w:rsid w:val="00361B6B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4197"/>
    <w:rsid w:val="0038591A"/>
    <w:rsid w:val="00390265"/>
    <w:rsid w:val="00391D45"/>
    <w:rsid w:val="00392AF4"/>
    <w:rsid w:val="00393241"/>
    <w:rsid w:val="00393972"/>
    <w:rsid w:val="00394401"/>
    <w:rsid w:val="00394CFA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1207"/>
    <w:rsid w:val="003C36CA"/>
    <w:rsid w:val="003C46CF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3B60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0D74"/>
    <w:rsid w:val="00402822"/>
    <w:rsid w:val="00402EAE"/>
    <w:rsid w:val="004039A7"/>
    <w:rsid w:val="004042B4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207E8"/>
    <w:rsid w:val="00421FFB"/>
    <w:rsid w:val="004222EC"/>
    <w:rsid w:val="0042467F"/>
    <w:rsid w:val="0042677E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3C6C"/>
    <w:rsid w:val="004445F7"/>
    <w:rsid w:val="00444E72"/>
    <w:rsid w:val="0044598C"/>
    <w:rsid w:val="00445D85"/>
    <w:rsid w:val="004460C3"/>
    <w:rsid w:val="0044712F"/>
    <w:rsid w:val="004506A6"/>
    <w:rsid w:val="00451078"/>
    <w:rsid w:val="00451D92"/>
    <w:rsid w:val="004521B7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746"/>
    <w:rsid w:val="00472AE2"/>
    <w:rsid w:val="0047331A"/>
    <w:rsid w:val="00474889"/>
    <w:rsid w:val="00476D4B"/>
    <w:rsid w:val="00481AED"/>
    <w:rsid w:val="00482395"/>
    <w:rsid w:val="00484ACB"/>
    <w:rsid w:val="00486143"/>
    <w:rsid w:val="004877D5"/>
    <w:rsid w:val="004904E6"/>
    <w:rsid w:val="0049068E"/>
    <w:rsid w:val="004910E7"/>
    <w:rsid w:val="00492F05"/>
    <w:rsid w:val="00494EBB"/>
    <w:rsid w:val="00495ABB"/>
    <w:rsid w:val="0049641A"/>
    <w:rsid w:val="0049667F"/>
    <w:rsid w:val="004A13E1"/>
    <w:rsid w:val="004A23B5"/>
    <w:rsid w:val="004A430A"/>
    <w:rsid w:val="004A5A9F"/>
    <w:rsid w:val="004A6C3A"/>
    <w:rsid w:val="004A6E63"/>
    <w:rsid w:val="004A774F"/>
    <w:rsid w:val="004A7E77"/>
    <w:rsid w:val="004B0498"/>
    <w:rsid w:val="004B177D"/>
    <w:rsid w:val="004B47ED"/>
    <w:rsid w:val="004B5DA1"/>
    <w:rsid w:val="004B6EBD"/>
    <w:rsid w:val="004C4260"/>
    <w:rsid w:val="004C680F"/>
    <w:rsid w:val="004C6E2F"/>
    <w:rsid w:val="004C7EF5"/>
    <w:rsid w:val="004D043A"/>
    <w:rsid w:val="004D29A9"/>
    <w:rsid w:val="004D36A5"/>
    <w:rsid w:val="004D693B"/>
    <w:rsid w:val="004D71B1"/>
    <w:rsid w:val="004D727E"/>
    <w:rsid w:val="004E4291"/>
    <w:rsid w:val="004E4654"/>
    <w:rsid w:val="004E6CCB"/>
    <w:rsid w:val="004E6CCC"/>
    <w:rsid w:val="004E7B9F"/>
    <w:rsid w:val="004F0272"/>
    <w:rsid w:val="004F0F17"/>
    <w:rsid w:val="004F193F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9CB"/>
    <w:rsid w:val="0050307D"/>
    <w:rsid w:val="00503A82"/>
    <w:rsid w:val="00503C04"/>
    <w:rsid w:val="0051449D"/>
    <w:rsid w:val="00514CBC"/>
    <w:rsid w:val="00515B40"/>
    <w:rsid w:val="00516D7B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3DC"/>
    <w:rsid w:val="00541DDF"/>
    <w:rsid w:val="00541F25"/>
    <w:rsid w:val="005439FD"/>
    <w:rsid w:val="00544AF7"/>
    <w:rsid w:val="00546313"/>
    <w:rsid w:val="00546C37"/>
    <w:rsid w:val="00546C8B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BCE"/>
    <w:rsid w:val="00564029"/>
    <w:rsid w:val="00564D7B"/>
    <w:rsid w:val="00564DC1"/>
    <w:rsid w:val="00565051"/>
    <w:rsid w:val="0056527D"/>
    <w:rsid w:val="0056543E"/>
    <w:rsid w:val="00565440"/>
    <w:rsid w:val="00567AC9"/>
    <w:rsid w:val="00574D54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3613"/>
    <w:rsid w:val="005B391B"/>
    <w:rsid w:val="005B5EB8"/>
    <w:rsid w:val="005C131C"/>
    <w:rsid w:val="005C35A3"/>
    <w:rsid w:val="005C584A"/>
    <w:rsid w:val="005C6A24"/>
    <w:rsid w:val="005C6C3F"/>
    <w:rsid w:val="005C73B8"/>
    <w:rsid w:val="005D0207"/>
    <w:rsid w:val="005D0F90"/>
    <w:rsid w:val="005D1F8E"/>
    <w:rsid w:val="005D3EB1"/>
    <w:rsid w:val="005E04CE"/>
    <w:rsid w:val="005E34B7"/>
    <w:rsid w:val="005E4220"/>
    <w:rsid w:val="005E430D"/>
    <w:rsid w:val="005E4C99"/>
    <w:rsid w:val="005E52CA"/>
    <w:rsid w:val="005E6CC9"/>
    <w:rsid w:val="005E6E29"/>
    <w:rsid w:val="005E7760"/>
    <w:rsid w:val="005F04FF"/>
    <w:rsid w:val="005F1B92"/>
    <w:rsid w:val="005F204A"/>
    <w:rsid w:val="005F278E"/>
    <w:rsid w:val="005F3AB0"/>
    <w:rsid w:val="005F4F52"/>
    <w:rsid w:val="005F5903"/>
    <w:rsid w:val="005F61C1"/>
    <w:rsid w:val="005F7A49"/>
    <w:rsid w:val="006006A6"/>
    <w:rsid w:val="00600746"/>
    <w:rsid w:val="00600B16"/>
    <w:rsid w:val="00602D52"/>
    <w:rsid w:val="00604363"/>
    <w:rsid w:val="00605051"/>
    <w:rsid w:val="00605741"/>
    <w:rsid w:val="00605C1D"/>
    <w:rsid w:val="00606ED1"/>
    <w:rsid w:val="00610E19"/>
    <w:rsid w:val="00611099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7BEB"/>
    <w:rsid w:val="00640A9D"/>
    <w:rsid w:val="00641B3C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035"/>
    <w:rsid w:val="0065430F"/>
    <w:rsid w:val="006553FE"/>
    <w:rsid w:val="00655740"/>
    <w:rsid w:val="006559C3"/>
    <w:rsid w:val="00656088"/>
    <w:rsid w:val="0065619B"/>
    <w:rsid w:val="006577B3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5CCF"/>
    <w:rsid w:val="00676EC6"/>
    <w:rsid w:val="006772C1"/>
    <w:rsid w:val="0068038B"/>
    <w:rsid w:val="006803DF"/>
    <w:rsid w:val="006830F8"/>
    <w:rsid w:val="00683838"/>
    <w:rsid w:val="00683F90"/>
    <w:rsid w:val="00685E7D"/>
    <w:rsid w:val="0068694D"/>
    <w:rsid w:val="00687D3E"/>
    <w:rsid w:val="00690103"/>
    <w:rsid w:val="0069228A"/>
    <w:rsid w:val="0069297C"/>
    <w:rsid w:val="00694061"/>
    <w:rsid w:val="00694F21"/>
    <w:rsid w:val="00695634"/>
    <w:rsid w:val="0069578D"/>
    <w:rsid w:val="0069586E"/>
    <w:rsid w:val="00695F24"/>
    <w:rsid w:val="006A4CA4"/>
    <w:rsid w:val="006A4F6A"/>
    <w:rsid w:val="006A5396"/>
    <w:rsid w:val="006A683E"/>
    <w:rsid w:val="006B1195"/>
    <w:rsid w:val="006B1DCE"/>
    <w:rsid w:val="006B2F67"/>
    <w:rsid w:val="006B5EAB"/>
    <w:rsid w:val="006B6E4F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D31"/>
    <w:rsid w:val="006D505E"/>
    <w:rsid w:val="006D7166"/>
    <w:rsid w:val="006E2245"/>
    <w:rsid w:val="006E33FC"/>
    <w:rsid w:val="006E3832"/>
    <w:rsid w:val="006E65E8"/>
    <w:rsid w:val="006E6BFE"/>
    <w:rsid w:val="006E7E50"/>
    <w:rsid w:val="006F0361"/>
    <w:rsid w:val="006F04A8"/>
    <w:rsid w:val="006F521B"/>
    <w:rsid w:val="006F56EE"/>
    <w:rsid w:val="006F68B5"/>
    <w:rsid w:val="00701791"/>
    <w:rsid w:val="00702F72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5C6E"/>
    <w:rsid w:val="00715EA1"/>
    <w:rsid w:val="00716D1B"/>
    <w:rsid w:val="007214AE"/>
    <w:rsid w:val="00722D09"/>
    <w:rsid w:val="00723273"/>
    <w:rsid w:val="00724DA4"/>
    <w:rsid w:val="00726D5C"/>
    <w:rsid w:val="00726F30"/>
    <w:rsid w:val="007270B7"/>
    <w:rsid w:val="00732C77"/>
    <w:rsid w:val="00732EB9"/>
    <w:rsid w:val="00732FE3"/>
    <w:rsid w:val="0073688F"/>
    <w:rsid w:val="007378B6"/>
    <w:rsid w:val="0074240A"/>
    <w:rsid w:val="00742EBB"/>
    <w:rsid w:val="00743441"/>
    <w:rsid w:val="00746EAD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DE2"/>
    <w:rsid w:val="0077009F"/>
    <w:rsid w:val="007707B8"/>
    <w:rsid w:val="00772305"/>
    <w:rsid w:val="00773E64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68CC"/>
    <w:rsid w:val="007C0BAD"/>
    <w:rsid w:val="007C0CDD"/>
    <w:rsid w:val="007C3237"/>
    <w:rsid w:val="007C3A52"/>
    <w:rsid w:val="007C3E81"/>
    <w:rsid w:val="007C400F"/>
    <w:rsid w:val="007C4E38"/>
    <w:rsid w:val="007C5288"/>
    <w:rsid w:val="007C6972"/>
    <w:rsid w:val="007D16B3"/>
    <w:rsid w:val="007D1FB9"/>
    <w:rsid w:val="007D5E2E"/>
    <w:rsid w:val="007D5FFD"/>
    <w:rsid w:val="007D62D7"/>
    <w:rsid w:val="007D7040"/>
    <w:rsid w:val="007E0960"/>
    <w:rsid w:val="007E3A67"/>
    <w:rsid w:val="007E3DEB"/>
    <w:rsid w:val="007E51C3"/>
    <w:rsid w:val="007E7BAF"/>
    <w:rsid w:val="007E7C0C"/>
    <w:rsid w:val="007F0DF8"/>
    <w:rsid w:val="007F0EC2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4CAE"/>
    <w:rsid w:val="00805786"/>
    <w:rsid w:val="00805B45"/>
    <w:rsid w:val="008068A2"/>
    <w:rsid w:val="00806A4A"/>
    <w:rsid w:val="008105A0"/>
    <w:rsid w:val="00810869"/>
    <w:rsid w:val="008117DF"/>
    <w:rsid w:val="008127E3"/>
    <w:rsid w:val="00812C2C"/>
    <w:rsid w:val="00813049"/>
    <w:rsid w:val="0081382C"/>
    <w:rsid w:val="00814CA3"/>
    <w:rsid w:val="008150CE"/>
    <w:rsid w:val="00816B3D"/>
    <w:rsid w:val="00816CDD"/>
    <w:rsid w:val="00817D42"/>
    <w:rsid w:val="00821B1E"/>
    <w:rsid w:val="00821E34"/>
    <w:rsid w:val="008236F1"/>
    <w:rsid w:val="00824336"/>
    <w:rsid w:val="00824F5A"/>
    <w:rsid w:val="00825252"/>
    <w:rsid w:val="00831EBD"/>
    <w:rsid w:val="00832249"/>
    <w:rsid w:val="0083225B"/>
    <w:rsid w:val="00833643"/>
    <w:rsid w:val="00833749"/>
    <w:rsid w:val="008344D2"/>
    <w:rsid w:val="00834D57"/>
    <w:rsid w:val="00835213"/>
    <w:rsid w:val="00835F6E"/>
    <w:rsid w:val="0083622E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56E1B"/>
    <w:rsid w:val="0086126B"/>
    <w:rsid w:val="00861625"/>
    <w:rsid w:val="008617B5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906AB"/>
    <w:rsid w:val="00890876"/>
    <w:rsid w:val="0089139C"/>
    <w:rsid w:val="008918FB"/>
    <w:rsid w:val="00892EFE"/>
    <w:rsid w:val="0089362D"/>
    <w:rsid w:val="00894ED7"/>
    <w:rsid w:val="008965A5"/>
    <w:rsid w:val="00897393"/>
    <w:rsid w:val="00897974"/>
    <w:rsid w:val="008A1638"/>
    <w:rsid w:val="008A17C5"/>
    <w:rsid w:val="008A209D"/>
    <w:rsid w:val="008A488D"/>
    <w:rsid w:val="008A603E"/>
    <w:rsid w:val="008A67EA"/>
    <w:rsid w:val="008A6DA2"/>
    <w:rsid w:val="008B46F0"/>
    <w:rsid w:val="008B7BC9"/>
    <w:rsid w:val="008C09F7"/>
    <w:rsid w:val="008C194B"/>
    <w:rsid w:val="008C20C0"/>
    <w:rsid w:val="008C2B83"/>
    <w:rsid w:val="008C32D8"/>
    <w:rsid w:val="008C3811"/>
    <w:rsid w:val="008D158C"/>
    <w:rsid w:val="008D1EA3"/>
    <w:rsid w:val="008D362C"/>
    <w:rsid w:val="008D375D"/>
    <w:rsid w:val="008D6130"/>
    <w:rsid w:val="008D6636"/>
    <w:rsid w:val="008D6EAD"/>
    <w:rsid w:val="008D701D"/>
    <w:rsid w:val="008E14DA"/>
    <w:rsid w:val="008E2022"/>
    <w:rsid w:val="008E3926"/>
    <w:rsid w:val="008E6CF3"/>
    <w:rsid w:val="008F06EA"/>
    <w:rsid w:val="008F080D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2030D"/>
    <w:rsid w:val="00920574"/>
    <w:rsid w:val="00920983"/>
    <w:rsid w:val="009216EA"/>
    <w:rsid w:val="0092361F"/>
    <w:rsid w:val="00925D3D"/>
    <w:rsid w:val="00926DDC"/>
    <w:rsid w:val="0092703D"/>
    <w:rsid w:val="00930C7E"/>
    <w:rsid w:val="009314DA"/>
    <w:rsid w:val="0093207A"/>
    <w:rsid w:val="00932AF6"/>
    <w:rsid w:val="0093351D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7272"/>
    <w:rsid w:val="00987575"/>
    <w:rsid w:val="00990B94"/>
    <w:rsid w:val="00991258"/>
    <w:rsid w:val="009919A3"/>
    <w:rsid w:val="00993C1A"/>
    <w:rsid w:val="00996143"/>
    <w:rsid w:val="009A24AB"/>
    <w:rsid w:val="009A296D"/>
    <w:rsid w:val="009A2E22"/>
    <w:rsid w:val="009A508F"/>
    <w:rsid w:val="009A523A"/>
    <w:rsid w:val="009A6C75"/>
    <w:rsid w:val="009B1972"/>
    <w:rsid w:val="009B1AB4"/>
    <w:rsid w:val="009B3F59"/>
    <w:rsid w:val="009B4D37"/>
    <w:rsid w:val="009B6F06"/>
    <w:rsid w:val="009C0C39"/>
    <w:rsid w:val="009C1ADA"/>
    <w:rsid w:val="009C234C"/>
    <w:rsid w:val="009C649C"/>
    <w:rsid w:val="009C6C00"/>
    <w:rsid w:val="009C756B"/>
    <w:rsid w:val="009D145B"/>
    <w:rsid w:val="009D1805"/>
    <w:rsid w:val="009D3B03"/>
    <w:rsid w:val="009D7478"/>
    <w:rsid w:val="009E0B91"/>
    <w:rsid w:val="009E3395"/>
    <w:rsid w:val="009E33A9"/>
    <w:rsid w:val="009E4BD1"/>
    <w:rsid w:val="009E63BD"/>
    <w:rsid w:val="009F120B"/>
    <w:rsid w:val="009F150C"/>
    <w:rsid w:val="009F2900"/>
    <w:rsid w:val="009F308B"/>
    <w:rsid w:val="009F3A30"/>
    <w:rsid w:val="009F63D0"/>
    <w:rsid w:val="00A02545"/>
    <w:rsid w:val="00A02EC2"/>
    <w:rsid w:val="00A04F2F"/>
    <w:rsid w:val="00A067D2"/>
    <w:rsid w:val="00A06D89"/>
    <w:rsid w:val="00A110C9"/>
    <w:rsid w:val="00A13548"/>
    <w:rsid w:val="00A15C54"/>
    <w:rsid w:val="00A160D2"/>
    <w:rsid w:val="00A16884"/>
    <w:rsid w:val="00A169B5"/>
    <w:rsid w:val="00A170C0"/>
    <w:rsid w:val="00A17874"/>
    <w:rsid w:val="00A211EF"/>
    <w:rsid w:val="00A21234"/>
    <w:rsid w:val="00A215CD"/>
    <w:rsid w:val="00A216A9"/>
    <w:rsid w:val="00A2268B"/>
    <w:rsid w:val="00A22961"/>
    <w:rsid w:val="00A24315"/>
    <w:rsid w:val="00A27CA4"/>
    <w:rsid w:val="00A3185C"/>
    <w:rsid w:val="00A33BA3"/>
    <w:rsid w:val="00A34C35"/>
    <w:rsid w:val="00A34DE9"/>
    <w:rsid w:val="00A3639B"/>
    <w:rsid w:val="00A37518"/>
    <w:rsid w:val="00A40CBD"/>
    <w:rsid w:val="00A418BF"/>
    <w:rsid w:val="00A4190C"/>
    <w:rsid w:val="00A4260B"/>
    <w:rsid w:val="00A4399E"/>
    <w:rsid w:val="00A44414"/>
    <w:rsid w:val="00A44CE1"/>
    <w:rsid w:val="00A44D0F"/>
    <w:rsid w:val="00A45A89"/>
    <w:rsid w:val="00A46561"/>
    <w:rsid w:val="00A47F12"/>
    <w:rsid w:val="00A52D7D"/>
    <w:rsid w:val="00A53E4C"/>
    <w:rsid w:val="00A543E2"/>
    <w:rsid w:val="00A57D20"/>
    <w:rsid w:val="00A61370"/>
    <w:rsid w:val="00A61ED2"/>
    <w:rsid w:val="00A63784"/>
    <w:rsid w:val="00A64C42"/>
    <w:rsid w:val="00A65064"/>
    <w:rsid w:val="00A66BD9"/>
    <w:rsid w:val="00A67985"/>
    <w:rsid w:val="00A67AC0"/>
    <w:rsid w:val="00A700A9"/>
    <w:rsid w:val="00A70227"/>
    <w:rsid w:val="00A72988"/>
    <w:rsid w:val="00A7391B"/>
    <w:rsid w:val="00A75BA0"/>
    <w:rsid w:val="00A826A0"/>
    <w:rsid w:val="00A82CB2"/>
    <w:rsid w:val="00A83D6E"/>
    <w:rsid w:val="00A8408E"/>
    <w:rsid w:val="00A85FA6"/>
    <w:rsid w:val="00A86780"/>
    <w:rsid w:val="00A87D30"/>
    <w:rsid w:val="00A90E35"/>
    <w:rsid w:val="00A90E7E"/>
    <w:rsid w:val="00A918CA"/>
    <w:rsid w:val="00A937C7"/>
    <w:rsid w:val="00A94437"/>
    <w:rsid w:val="00A94545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F02BE"/>
    <w:rsid w:val="00AF0D15"/>
    <w:rsid w:val="00AF18E4"/>
    <w:rsid w:val="00AF4CDE"/>
    <w:rsid w:val="00AF5137"/>
    <w:rsid w:val="00B004A2"/>
    <w:rsid w:val="00B00A26"/>
    <w:rsid w:val="00B020DA"/>
    <w:rsid w:val="00B034B7"/>
    <w:rsid w:val="00B07DDB"/>
    <w:rsid w:val="00B10BC7"/>
    <w:rsid w:val="00B118E8"/>
    <w:rsid w:val="00B1301D"/>
    <w:rsid w:val="00B13C03"/>
    <w:rsid w:val="00B13CD1"/>
    <w:rsid w:val="00B14723"/>
    <w:rsid w:val="00B148DD"/>
    <w:rsid w:val="00B15AD3"/>
    <w:rsid w:val="00B15C42"/>
    <w:rsid w:val="00B20797"/>
    <w:rsid w:val="00B21C1E"/>
    <w:rsid w:val="00B22AFD"/>
    <w:rsid w:val="00B25AA1"/>
    <w:rsid w:val="00B25DE1"/>
    <w:rsid w:val="00B267A7"/>
    <w:rsid w:val="00B34692"/>
    <w:rsid w:val="00B35347"/>
    <w:rsid w:val="00B357B9"/>
    <w:rsid w:val="00B35AEE"/>
    <w:rsid w:val="00B35DB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306B"/>
    <w:rsid w:val="00B538C6"/>
    <w:rsid w:val="00B55514"/>
    <w:rsid w:val="00B55BF6"/>
    <w:rsid w:val="00B55D21"/>
    <w:rsid w:val="00B565FD"/>
    <w:rsid w:val="00B606AC"/>
    <w:rsid w:val="00B62F4F"/>
    <w:rsid w:val="00B63DED"/>
    <w:rsid w:val="00B66C5F"/>
    <w:rsid w:val="00B70BA0"/>
    <w:rsid w:val="00B71589"/>
    <w:rsid w:val="00B718EB"/>
    <w:rsid w:val="00B73058"/>
    <w:rsid w:val="00B73A53"/>
    <w:rsid w:val="00B74356"/>
    <w:rsid w:val="00B76AD3"/>
    <w:rsid w:val="00B76B2D"/>
    <w:rsid w:val="00B776BE"/>
    <w:rsid w:val="00B80628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863"/>
    <w:rsid w:val="00B94A98"/>
    <w:rsid w:val="00B95514"/>
    <w:rsid w:val="00BA123F"/>
    <w:rsid w:val="00BA1F40"/>
    <w:rsid w:val="00BA30D8"/>
    <w:rsid w:val="00BA4820"/>
    <w:rsid w:val="00BA7568"/>
    <w:rsid w:val="00BA7FF0"/>
    <w:rsid w:val="00BB11EA"/>
    <w:rsid w:val="00BB5FC2"/>
    <w:rsid w:val="00BC30D6"/>
    <w:rsid w:val="00BC33CF"/>
    <w:rsid w:val="00BC3B46"/>
    <w:rsid w:val="00BC4587"/>
    <w:rsid w:val="00BC56D6"/>
    <w:rsid w:val="00BD3A37"/>
    <w:rsid w:val="00BD4C02"/>
    <w:rsid w:val="00BD50CA"/>
    <w:rsid w:val="00BD5A28"/>
    <w:rsid w:val="00BD5A34"/>
    <w:rsid w:val="00BD5A62"/>
    <w:rsid w:val="00BD6606"/>
    <w:rsid w:val="00BD6DEE"/>
    <w:rsid w:val="00BD75CD"/>
    <w:rsid w:val="00BE0BD7"/>
    <w:rsid w:val="00BE1A09"/>
    <w:rsid w:val="00BE2308"/>
    <w:rsid w:val="00BE3607"/>
    <w:rsid w:val="00BE5F97"/>
    <w:rsid w:val="00BE63DA"/>
    <w:rsid w:val="00BF1775"/>
    <w:rsid w:val="00BF201D"/>
    <w:rsid w:val="00BF273B"/>
    <w:rsid w:val="00BF36C1"/>
    <w:rsid w:val="00BF498B"/>
    <w:rsid w:val="00C02B68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0293"/>
    <w:rsid w:val="00C215A8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3B64"/>
    <w:rsid w:val="00C44D8A"/>
    <w:rsid w:val="00C46821"/>
    <w:rsid w:val="00C51B6F"/>
    <w:rsid w:val="00C52D1D"/>
    <w:rsid w:val="00C52F61"/>
    <w:rsid w:val="00C53F0F"/>
    <w:rsid w:val="00C53F37"/>
    <w:rsid w:val="00C555D8"/>
    <w:rsid w:val="00C56CE7"/>
    <w:rsid w:val="00C60069"/>
    <w:rsid w:val="00C60D73"/>
    <w:rsid w:val="00C6161E"/>
    <w:rsid w:val="00C629DF"/>
    <w:rsid w:val="00C62A0F"/>
    <w:rsid w:val="00C64076"/>
    <w:rsid w:val="00C642C2"/>
    <w:rsid w:val="00C64EE4"/>
    <w:rsid w:val="00C64F3B"/>
    <w:rsid w:val="00C65136"/>
    <w:rsid w:val="00C65A40"/>
    <w:rsid w:val="00C65D0B"/>
    <w:rsid w:val="00C65ED2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2537"/>
    <w:rsid w:val="00C82862"/>
    <w:rsid w:val="00C83221"/>
    <w:rsid w:val="00C8387F"/>
    <w:rsid w:val="00C83A43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27F"/>
    <w:rsid w:val="00CB04EF"/>
    <w:rsid w:val="00CB1417"/>
    <w:rsid w:val="00CB1939"/>
    <w:rsid w:val="00CB2477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1DE6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123E"/>
    <w:rsid w:val="00D1317B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4FC9"/>
    <w:rsid w:val="00D26A72"/>
    <w:rsid w:val="00D26B5C"/>
    <w:rsid w:val="00D26E84"/>
    <w:rsid w:val="00D2743A"/>
    <w:rsid w:val="00D30434"/>
    <w:rsid w:val="00D30C83"/>
    <w:rsid w:val="00D311FE"/>
    <w:rsid w:val="00D33578"/>
    <w:rsid w:val="00D3422E"/>
    <w:rsid w:val="00D37E23"/>
    <w:rsid w:val="00D4093E"/>
    <w:rsid w:val="00D42BF6"/>
    <w:rsid w:val="00D4354E"/>
    <w:rsid w:val="00D4587D"/>
    <w:rsid w:val="00D46998"/>
    <w:rsid w:val="00D5125F"/>
    <w:rsid w:val="00D51BBA"/>
    <w:rsid w:val="00D522F1"/>
    <w:rsid w:val="00D537A6"/>
    <w:rsid w:val="00D543AF"/>
    <w:rsid w:val="00D544F5"/>
    <w:rsid w:val="00D5665A"/>
    <w:rsid w:val="00D56BAB"/>
    <w:rsid w:val="00D57015"/>
    <w:rsid w:val="00D612D3"/>
    <w:rsid w:val="00D61FAB"/>
    <w:rsid w:val="00D65AB4"/>
    <w:rsid w:val="00D66D47"/>
    <w:rsid w:val="00D70671"/>
    <w:rsid w:val="00D70DA9"/>
    <w:rsid w:val="00D73957"/>
    <w:rsid w:val="00D74CB7"/>
    <w:rsid w:val="00D7527A"/>
    <w:rsid w:val="00D752EE"/>
    <w:rsid w:val="00D76CD3"/>
    <w:rsid w:val="00D77331"/>
    <w:rsid w:val="00D77C9E"/>
    <w:rsid w:val="00D77D70"/>
    <w:rsid w:val="00D80457"/>
    <w:rsid w:val="00D82227"/>
    <w:rsid w:val="00D82361"/>
    <w:rsid w:val="00D8277F"/>
    <w:rsid w:val="00D82C34"/>
    <w:rsid w:val="00D83EC0"/>
    <w:rsid w:val="00D864EF"/>
    <w:rsid w:val="00D87112"/>
    <w:rsid w:val="00D90403"/>
    <w:rsid w:val="00D9075D"/>
    <w:rsid w:val="00D90D01"/>
    <w:rsid w:val="00D910A9"/>
    <w:rsid w:val="00D910AA"/>
    <w:rsid w:val="00D91616"/>
    <w:rsid w:val="00D91870"/>
    <w:rsid w:val="00D91A0A"/>
    <w:rsid w:val="00D95A25"/>
    <w:rsid w:val="00D973BF"/>
    <w:rsid w:val="00D9788A"/>
    <w:rsid w:val="00DA00CA"/>
    <w:rsid w:val="00DA382D"/>
    <w:rsid w:val="00DA4038"/>
    <w:rsid w:val="00DA5BB6"/>
    <w:rsid w:val="00DA5F5B"/>
    <w:rsid w:val="00DB0456"/>
    <w:rsid w:val="00DB117C"/>
    <w:rsid w:val="00DB26C7"/>
    <w:rsid w:val="00DB2E2B"/>
    <w:rsid w:val="00DB3610"/>
    <w:rsid w:val="00DB64EC"/>
    <w:rsid w:val="00DB7570"/>
    <w:rsid w:val="00DC08A5"/>
    <w:rsid w:val="00DC1AE1"/>
    <w:rsid w:val="00DC28E6"/>
    <w:rsid w:val="00DC3376"/>
    <w:rsid w:val="00DC4322"/>
    <w:rsid w:val="00DC4CFD"/>
    <w:rsid w:val="00DC5A89"/>
    <w:rsid w:val="00DC5FDB"/>
    <w:rsid w:val="00DC6851"/>
    <w:rsid w:val="00DC6A12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4BC4"/>
    <w:rsid w:val="00DE6BBE"/>
    <w:rsid w:val="00DE7415"/>
    <w:rsid w:val="00DF00FA"/>
    <w:rsid w:val="00DF0840"/>
    <w:rsid w:val="00DF0FDA"/>
    <w:rsid w:val="00DF3198"/>
    <w:rsid w:val="00DF3DF0"/>
    <w:rsid w:val="00DF3F0A"/>
    <w:rsid w:val="00DF40E6"/>
    <w:rsid w:val="00DF57D8"/>
    <w:rsid w:val="00E007F4"/>
    <w:rsid w:val="00E029ED"/>
    <w:rsid w:val="00E0386D"/>
    <w:rsid w:val="00E04619"/>
    <w:rsid w:val="00E056A6"/>
    <w:rsid w:val="00E1144D"/>
    <w:rsid w:val="00E12BA4"/>
    <w:rsid w:val="00E13E00"/>
    <w:rsid w:val="00E15BA9"/>
    <w:rsid w:val="00E1667F"/>
    <w:rsid w:val="00E16CB0"/>
    <w:rsid w:val="00E20256"/>
    <w:rsid w:val="00E204D2"/>
    <w:rsid w:val="00E205CF"/>
    <w:rsid w:val="00E220AB"/>
    <w:rsid w:val="00E22B33"/>
    <w:rsid w:val="00E241BC"/>
    <w:rsid w:val="00E242DA"/>
    <w:rsid w:val="00E242DC"/>
    <w:rsid w:val="00E24C6A"/>
    <w:rsid w:val="00E25811"/>
    <w:rsid w:val="00E26084"/>
    <w:rsid w:val="00E309C1"/>
    <w:rsid w:val="00E30DC4"/>
    <w:rsid w:val="00E31575"/>
    <w:rsid w:val="00E32F85"/>
    <w:rsid w:val="00E34576"/>
    <w:rsid w:val="00E346D9"/>
    <w:rsid w:val="00E35187"/>
    <w:rsid w:val="00E35D3E"/>
    <w:rsid w:val="00E361E6"/>
    <w:rsid w:val="00E36FD8"/>
    <w:rsid w:val="00E37380"/>
    <w:rsid w:val="00E4378B"/>
    <w:rsid w:val="00E43F36"/>
    <w:rsid w:val="00E45067"/>
    <w:rsid w:val="00E465C4"/>
    <w:rsid w:val="00E50031"/>
    <w:rsid w:val="00E503A5"/>
    <w:rsid w:val="00E50D83"/>
    <w:rsid w:val="00E51827"/>
    <w:rsid w:val="00E51D83"/>
    <w:rsid w:val="00E53812"/>
    <w:rsid w:val="00E54878"/>
    <w:rsid w:val="00E572B2"/>
    <w:rsid w:val="00E57D8C"/>
    <w:rsid w:val="00E604EE"/>
    <w:rsid w:val="00E608D2"/>
    <w:rsid w:val="00E62AA8"/>
    <w:rsid w:val="00E636DE"/>
    <w:rsid w:val="00E63F64"/>
    <w:rsid w:val="00E64EBC"/>
    <w:rsid w:val="00E71096"/>
    <w:rsid w:val="00E714C5"/>
    <w:rsid w:val="00E71AC3"/>
    <w:rsid w:val="00E71B3C"/>
    <w:rsid w:val="00E71BBC"/>
    <w:rsid w:val="00E741F0"/>
    <w:rsid w:val="00E748D7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D42"/>
    <w:rsid w:val="00E90F83"/>
    <w:rsid w:val="00E9205B"/>
    <w:rsid w:val="00E92FFE"/>
    <w:rsid w:val="00E93544"/>
    <w:rsid w:val="00E94E1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569F"/>
    <w:rsid w:val="00EC6F11"/>
    <w:rsid w:val="00ED057A"/>
    <w:rsid w:val="00ED0DEA"/>
    <w:rsid w:val="00ED22A1"/>
    <w:rsid w:val="00ED3081"/>
    <w:rsid w:val="00ED321A"/>
    <w:rsid w:val="00ED55E0"/>
    <w:rsid w:val="00ED73C4"/>
    <w:rsid w:val="00ED7A3C"/>
    <w:rsid w:val="00ED7D6D"/>
    <w:rsid w:val="00EE0FDD"/>
    <w:rsid w:val="00EE2686"/>
    <w:rsid w:val="00EE26A0"/>
    <w:rsid w:val="00EE2BB1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5210"/>
    <w:rsid w:val="00F065E6"/>
    <w:rsid w:val="00F1043A"/>
    <w:rsid w:val="00F10E5F"/>
    <w:rsid w:val="00F14FF5"/>
    <w:rsid w:val="00F1515B"/>
    <w:rsid w:val="00F15ECF"/>
    <w:rsid w:val="00F20B48"/>
    <w:rsid w:val="00F234F8"/>
    <w:rsid w:val="00F24C6A"/>
    <w:rsid w:val="00F25C08"/>
    <w:rsid w:val="00F31D70"/>
    <w:rsid w:val="00F326ED"/>
    <w:rsid w:val="00F3378D"/>
    <w:rsid w:val="00F3461C"/>
    <w:rsid w:val="00F414C4"/>
    <w:rsid w:val="00F423D1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67EB6"/>
    <w:rsid w:val="00F7033C"/>
    <w:rsid w:val="00F70A5A"/>
    <w:rsid w:val="00F70F0E"/>
    <w:rsid w:val="00F72728"/>
    <w:rsid w:val="00F736BB"/>
    <w:rsid w:val="00F73FAD"/>
    <w:rsid w:val="00F759BE"/>
    <w:rsid w:val="00F76BDD"/>
    <w:rsid w:val="00F8001B"/>
    <w:rsid w:val="00F8043D"/>
    <w:rsid w:val="00F84E9E"/>
    <w:rsid w:val="00F91952"/>
    <w:rsid w:val="00F9233C"/>
    <w:rsid w:val="00F929C5"/>
    <w:rsid w:val="00F935F0"/>
    <w:rsid w:val="00F9417C"/>
    <w:rsid w:val="00F9463D"/>
    <w:rsid w:val="00F94F41"/>
    <w:rsid w:val="00F96B38"/>
    <w:rsid w:val="00F976AD"/>
    <w:rsid w:val="00FA060D"/>
    <w:rsid w:val="00FA09FB"/>
    <w:rsid w:val="00FA1148"/>
    <w:rsid w:val="00FA1C94"/>
    <w:rsid w:val="00FA1F05"/>
    <w:rsid w:val="00FA2564"/>
    <w:rsid w:val="00FA3E7A"/>
    <w:rsid w:val="00FA674C"/>
    <w:rsid w:val="00FB0460"/>
    <w:rsid w:val="00FB2005"/>
    <w:rsid w:val="00FB2F97"/>
    <w:rsid w:val="00FB3F02"/>
    <w:rsid w:val="00FB44BD"/>
    <w:rsid w:val="00FB456F"/>
    <w:rsid w:val="00FB79D6"/>
    <w:rsid w:val="00FC0806"/>
    <w:rsid w:val="00FC12F8"/>
    <w:rsid w:val="00FC244D"/>
    <w:rsid w:val="00FC371F"/>
    <w:rsid w:val="00FC3A94"/>
    <w:rsid w:val="00FC4E49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F4C"/>
    <w:rsid w:val="00FE4A7F"/>
    <w:rsid w:val="00FE4AE4"/>
    <w:rsid w:val="00FE4D49"/>
    <w:rsid w:val="00FE5A80"/>
    <w:rsid w:val="00FE7C18"/>
    <w:rsid w:val="00FF0E46"/>
    <w:rsid w:val="00FF2B01"/>
    <w:rsid w:val="00FF44D7"/>
    <w:rsid w:val="00FF5C5E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03C1342-35D8-4735-AAC7-E6EE41545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7EB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7EB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67EB6"/>
    <w:pPr>
      <w:keepNext/>
      <w:keepLines/>
      <w:numPr>
        <w:numId w:val="17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EB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7EB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EB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7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EB6"/>
  </w:style>
  <w:style w:type="paragraph" w:styleId="Footer">
    <w:name w:val="footer"/>
    <w:basedOn w:val="Normal"/>
    <w:link w:val="FooterChar"/>
    <w:uiPriority w:val="99"/>
    <w:unhideWhenUsed/>
    <w:rsid w:val="00F67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EB6"/>
  </w:style>
  <w:style w:type="paragraph" w:styleId="BalloonText">
    <w:name w:val="Balloon Text"/>
    <w:basedOn w:val="Normal"/>
    <w:link w:val="BalloonTextChar"/>
    <w:uiPriority w:val="99"/>
    <w:semiHidden/>
    <w:unhideWhenUsed/>
    <w:rsid w:val="00F67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E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7EB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67EB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7EB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67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7EB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67EB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67EB6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F67EB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67EB6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EB6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F67EB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F67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F67EB6"/>
  </w:style>
  <w:style w:type="character" w:customStyle="1" w:styleId="CodeChar">
    <w:name w:val="Code Char"/>
    <w:basedOn w:val="DefaultParagraphFont"/>
    <w:link w:val="Code"/>
    <w:rsid w:val="00F67EB6"/>
    <w:rPr>
      <w:rFonts w:ascii="Consolas" w:hAnsi="Consolas"/>
      <w:b/>
      <w:noProof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TableNormal"/>
    <w:next w:val="TableGrid"/>
    <w:uiPriority w:val="59"/>
    <w:rsid w:val="00F67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67EB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67E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express-js-fundamental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2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5.png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82697F-4952-493E-9AC0-46D55E301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669</TotalTime>
  <Pages>7</Pages>
  <Words>507</Words>
  <Characters>2894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 for Node.js &amp; Express.js Intro to Express &amp; View Engines</vt:lpstr>
      <vt:lpstr>Lab for "ExpressJS Fundamentals" course @ SoftUni</vt:lpstr>
    </vt:vector>
  </TitlesOfParts>
  <Manager>Alen Paunov</Manager>
  <Company>Software University Foundation - http://softuni.org</Company>
  <LinksUpToDate>false</LinksUpToDate>
  <CharactersWithSpaces>3395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for Node.js &amp; Express.js Intro to Express &amp; View Engines</dc:title>
  <dc:subject>Node.js &amp; ExpressJS Fundamentals - Practical Training Course @ SoftUni</dc:subject>
  <dc:creator>Software University Foundation</dc:creator>
  <cp:keywords>Node.js, ExpressJS, Software University, SoftUni, programming, coding, software development, education, training, course</cp:keywords>
  <dc:description>Node.js &amp; Express.js Fundamentals Course @ SoftUni - https://softuni.bg/courses/express-js-fundamentals</dc:description>
  <cp:lastModifiedBy>Kiril Kirilov</cp:lastModifiedBy>
  <cp:revision>65</cp:revision>
  <cp:lastPrinted>2014-02-12T16:33:00Z</cp:lastPrinted>
  <dcterms:created xsi:type="dcterms:W3CDTF">2016-09-19T13:21:00Z</dcterms:created>
  <dcterms:modified xsi:type="dcterms:W3CDTF">2019-01-28T00:03:00Z</dcterms:modified>
  <cp:category>programming, education, software engineering, software development</cp:category>
</cp:coreProperties>
</file>